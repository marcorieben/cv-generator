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28F9" w14:textId="49C77F21" w:rsidR="005D32CB" w:rsidRPr="0015356B" w:rsidRDefault="005D32CB" w:rsidP="0015356B"/>
    <w:sectPr w:rsidR="005D32CB" w:rsidRPr="0015356B" w:rsidSect="009763C9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1701" w:right="1134" w:bottom="1134" w:left="1134" w:header="12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9442" w14:textId="77777777" w:rsidR="003E0F0A" w:rsidRDefault="003E0F0A" w:rsidP="00B71B0A">
      <w:r>
        <w:separator/>
      </w:r>
    </w:p>
  </w:endnote>
  <w:endnote w:type="continuationSeparator" w:id="0">
    <w:p w14:paraId="0385D841" w14:textId="77777777" w:rsidR="003E0F0A" w:rsidRDefault="003E0F0A" w:rsidP="00B71B0A">
      <w:r>
        <w:continuationSeparator/>
      </w:r>
    </w:p>
  </w:endnote>
  <w:endnote w:type="continuationNotice" w:id="1">
    <w:p w14:paraId="00898BB1" w14:textId="77777777" w:rsidR="003E0F0A" w:rsidRDefault="003E0F0A" w:rsidP="00B71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1314D7B-5F84-445E-A1F0-9108A1C8F36E}"/>
    <w:embedBold r:id="rId2" w:fontKey="{2D2F0EA5-FD45-4AAF-B0DB-DB531D3E68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47DA" w14:textId="77777777" w:rsidR="00BA03DC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6438" behindDoc="1" locked="0" layoutInCell="1" allowOverlap="1" wp14:anchorId="30136CC1" wp14:editId="74400266">
          <wp:simplePos x="0" y="0"/>
          <wp:positionH relativeFrom="page">
            <wp:align>right</wp:align>
          </wp:positionH>
          <wp:positionV relativeFrom="paragraph">
            <wp:posOffset>-2411388</wp:posOffset>
          </wp:positionV>
          <wp:extent cx="6047740" cy="3248025"/>
          <wp:effectExtent l="0" t="0" r="0" b="9525"/>
          <wp:wrapNone/>
          <wp:docPr id="965633919" name="Grafik 4">
            <a:extLst xmlns:a="http://schemas.openxmlformats.org/drawingml/2006/main">
              <a:ext uri="{FF2B5EF4-FFF2-40B4-BE49-F238E27FC236}">
                <a16:creationId xmlns:a16="http://schemas.microsoft.com/office/drawing/2014/main" id="{5DF242B6-6347-8C17-9C6A-49EAACD1C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5DF242B6-6347-8C17-9C6A-49EAACD1C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7740" cy="324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ptos" w:hAnsi="Aptos"/>
        </w:rPr>
        <w:id w:val="1201123541"/>
        <w:docPartObj>
          <w:docPartGallery w:val="Page Numbers (Bottom of Page)"/>
          <w:docPartUnique/>
        </w:docPartObj>
      </w:sdtPr>
      <w:sdtContent>
        <w:r w:rsidR="00616050" w:rsidRPr="00F623C0">
          <w:rPr>
            <w:rFonts w:ascii="Aptos" w:hAnsi="Aptos"/>
          </w:rPr>
          <w:t xml:space="preserve"> </w:t>
        </w:r>
        <w:r w:rsidR="00616050" w:rsidRPr="00F623C0">
          <w:rPr>
            <w:rFonts w:ascii="Aptos" w:hAnsi="Aptos"/>
          </w:rPr>
          <w:fldChar w:fldCharType="begin"/>
        </w:r>
        <w:r w:rsidR="00616050" w:rsidRPr="00F623C0">
          <w:rPr>
            <w:rFonts w:ascii="Aptos" w:hAnsi="Aptos"/>
          </w:rPr>
          <w:instrText>PAGE   \* MERGEFORMAT</w:instrText>
        </w:r>
        <w:r w:rsidR="00616050" w:rsidRPr="00F623C0">
          <w:rPr>
            <w:rFonts w:ascii="Aptos" w:hAnsi="Aptos"/>
          </w:rPr>
          <w:fldChar w:fldCharType="separate"/>
        </w:r>
        <w:r w:rsidR="00616050" w:rsidRPr="00F623C0">
          <w:rPr>
            <w:rFonts w:ascii="Aptos" w:hAnsi="Aptos"/>
          </w:rPr>
          <w:t>1</w:t>
        </w:r>
        <w:r w:rsidR="00616050" w:rsidRPr="00F623C0">
          <w:rPr>
            <w:rFonts w:ascii="Aptos" w:hAnsi="Aptos"/>
          </w:rPr>
          <w:fldChar w:fldCharType="end"/>
        </w:r>
        <w:r w:rsidR="00616050" w:rsidRPr="00F623C0">
          <w:rPr>
            <w:rFonts w:ascii="Aptos" w:hAnsi="Aptos"/>
          </w:rPr>
          <w:t xml:space="preserve"> </w:t>
        </w:r>
      </w:sdtContent>
    </w:sdt>
    <w:r w:rsidR="00616050" w:rsidRPr="00F623C0">
      <w:rPr>
        <w:rFonts w:ascii="Aptos" w:hAnsi="Aptos"/>
      </w:rPr>
      <w:t xml:space="preserve">/ </w:t>
    </w:r>
    <w:r w:rsidR="00616050" w:rsidRPr="00F623C0">
      <w:rPr>
        <w:rFonts w:ascii="Aptos" w:hAnsi="Aptos"/>
      </w:rPr>
      <w:fldChar w:fldCharType="begin"/>
    </w:r>
    <w:r w:rsidR="00616050" w:rsidRPr="00F623C0">
      <w:rPr>
        <w:rFonts w:ascii="Aptos" w:hAnsi="Aptos"/>
      </w:rPr>
      <w:instrText xml:space="preserve"> NUMPAGES </w:instrText>
    </w:r>
    <w:r w:rsidR="00616050" w:rsidRPr="00F623C0">
      <w:rPr>
        <w:rFonts w:ascii="Aptos" w:hAnsi="Aptos"/>
      </w:rPr>
      <w:fldChar w:fldCharType="separate"/>
    </w:r>
    <w:r w:rsidR="00616050" w:rsidRPr="00F623C0">
      <w:rPr>
        <w:rFonts w:ascii="Aptos" w:hAnsi="Aptos"/>
      </w:rPr>
      <w:t>2</w:t>
    </w:r>
    <w:r w:rsidR="00616050" w:rsidRPr="00F623C0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E11F" w14:textId="77777777" w:rsidR="003E0F0A" w:rsidRDefault="003E0F0A" w:rsidP="00B71B0A">
      <w:r>
        <w:separator/>
      </w:r>
    </w:p>
  </w:footnote>
  <w:footnote w:type="continuationSeparator" w:id="0">
    <w:p w14:paraId="120FB6E8" w14:textId="77777777" w:rsidR="003E0F0A" w:rsidRDefault="003E0F0A" w:rsidP="00B71B0A">
      <w:r>
        <w:continuationSeparator/>
      </w:r>
    </w:p>
  </w:footnote>
  <w:footnote w:type="continuationNotice" w:id="1">
    <w:p w14:paraId="1B35C916" w14:textId="77777777" w:rsidR="003E0F0A" w:rsidRDefault="003E0F0A" w:rsidP="00B71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55A1" w14:textId="77777777" w:rsidR="006C5039" w:rsidRDefault="00000000">
    <w:pPr>
      <w:pStyle w:val="Kopfzeile"/>
    </w:pPr>
    <w:r>
      <w:rPr>
        <w:noProof/>
      </w:rPr>
      <w:pict w14:anchorId="515F8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5821EB77">
        <v:shape id="WordPictureWatermark131425673" o:spid="_x0000_s1029" type="#_x0000_t75" alt="" style="position:absolute;left:0;text-align:left;margin-left:0;margin-top:0;width:1240pt;height:1754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85323CD">
        <v:shape id="WordPictureWatermark131330790" o:spid="_x0000_s1028" type="#_x0000_t75" alt="" style="position:absolute;left:0;text-align:left;margin-left:0;margin-top:0;width:432.75pt;height:612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8894C" w14:textId="77777777" w:rsidR="008012A2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5414" behindDoc="0" locked="0" layoutInCell="1" allowOverlap="1" wp14:anchorId="189134B6" wp14:editId="4671293B">
          <wp:simplePos x="0" y="0"/>
          <wp:positionH relativeFrom="column">
            <wp:posOffset>11430</wp:posOffset>
          </wp:positionH>
          <wp:positionV relativeFrom="paragraph">
            <wp:posOffset>-192724</wp:posOffset>
          </wp:positionV>
          <wp:extent cx="2143154" cy="465436"/>
          <wp:effectExtent l="0" t="0" r="0" b="0"/>
          <wp:wrapNone/>
          <wp:docPr id="608167443" name="Grafik 3" descr="Ein Bild, das Screenshot, Rechteck, orange, Bernstei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074273" name="Grafik 3" descr="Ein Bild, das Screenshot, Rechteck, orange, Bernstein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84" t="20979" b="21001"/>
                  <a:stretch>
                    <a:fillRect/>
                  </a:stretch>
                </pic:blipFill>
                <pic:spPr bwMode="auto">
                  <a:xfrm>
                    <a:off x="0" y="0"/>
                    <a:ext cx="2143154" cy="4654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4269" w:rsidRPr="00F623C0">
      <w:rPr>
        <w:rFonts w:ascii="Aptos" w:hAnsi="Aptos"/>
      </w:rPr>
      <w:t xml:space="preserve"> </w:t>
    </w:r>
    <w:r w:rsidR="009436C0" w:rsidRPr="00F623C0">
      <w:rPr>
        <w:rFonts w:ascii="Aptos" w:hAnsi="Aptos"/>
      </w:rPr>
      <w:t>digital.orange-business.com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1AF1" w14:textId="77777777" w:rsidR="006C5039" w:rsidRDefault="00000000">
    <w:pPr>
      <w:pStyle w:val="Kopfzeile"/>
    </w:pPr>
    <w:r>
      <w:rPr>
        <w:noProof/>
      </w:rPr>
      <w:pict w14:anchorId="56A8F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C39B4CC">
        <v:shape id="WordPictureWatermark131425672" o:spid="_x0000_s1026" type="#_x0000_t75" alt="" style="position:absolute;left:0;text-align:left;margin-left:0;margin-top:0;width:1240pt;height:1754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CD9C695">
        <v:shape id="WordPictureWatermark131330789" o:spid="_x0000_s1025" type="#_x0000_t75" alt="" style="position:absolute;left:0;text-align:left;margin-left:0;margin-top:0;width:432.75pt;height:61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F36124"/>
    <w:multiLevelType w:val="multilevel"/>
    <w:tmpl w:val="E5E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35D71"/>
    <w:multiLevelType w:val="multilevel"/>
    <w:tmpl w:val="1C8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014E5"/>
    <w:multiLevelType w:val="multilevel"/>
    <w:tmpl w:val="9BB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40269B"/>
    <w:multiLevelType w:val="multilevel"/>
    <w:tmpl w:val="9FD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772739"/>
    <w:multiLevelType w:val="multilevel"/>
    <w:tmpl w:val="059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47C7D"/>
    <w:multiLevelType w:val="hybridMultilevel"/>
    <w:tmpl w:val="7694A3DC"/>
    <w:lvl w:ilvl="0" w:tplc="730CFDE2">
      <w:start w:val="1"/>
      <w:numFmt w:val="bullet"/>
      <w:pStyle w:val="CVAufzhlung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C1F3A38"/>
    <w:multiLevelType w:val="multilevel"/>
    <w:tmpl w:val="49C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BE58EB"/>
    <w:multiLevelType w:val="multilevel"/>
    <w:tmpl w:val="CFC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420E5"/>
    <w:multiLevelType w:val="multilevel"/>
    <w:tmpl w:val="585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BDD"/>
    <w:multiLevelType w:val="multilevel"/>
    <w:tmpl w:val="897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23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C54CBD"/>
    <w:multiLevelType w:val="multilevel"/>
    <w:tmpl w:val="53F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1334D"/>
    <w:multiLevelType w:val="multilevel"/>
    <w:tmpl w:val="951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65B82"/>
    <w:multiLevelType w:val="hybridMultilevel"/>
    <w:tmpl w:val="8732EDD2"/>
    <w:lvl w:ilvl="0" w:tplc="47D890D4">
      <w:start w:val="1"/>
      <w:numFmt w:val="bullet"/>
      <w:pStyle w:val="5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447D4"/>
    <w:multiLevelType w:val="multilevel"/>
    <w:tmpl w:val="846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D8370B"/>
    <w:multiLevelType w:val="multilevel"/>
    <w:tmpl w:val="9FA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1C5C62"/>
    <w:multiLevelType w:val="multilevel"/>
    <w:tmpl w:val="BC5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E745D"/>
    <w:multiLevelType w:val="multilevel"/>
    <w:tmpl w:val="D34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45707E"/>
    <w:multiLevelType w:val="multilevel"/>
    <w:tmpl w:val="BFD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646619">
    <w:abstractNumId w:val="22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3"/>
  </w:num>
  <w:num w:numId="5" w16cid:durableId="1437867523">
    <w:abstractNumId w:val="10"/>
  </w:num>
  <w:num w:numId="6" w16cid:durableId="408309033">
    <w:abstractNumId w:val="17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99373714">
    <w:abstractNumId w:val="16"/>
  </w:num>
  <w:num w:numId="16" w16cid:durableId="1642729825">
    <w:abstractNumId w:val="26"/>
  </w:num>
  <w:num w:numId="17" w16cid:durableId="1366373409">
    <w:abstractNumId w:val="26"/>
  </w:num>
  <w:num w:numId="18" w16cid:durableId="1580099009">
    <w:abstractNumId w:val="26"/>
  </w:num>
  <w:num w:numId="19" w16cid:durableId="1491021243">
    <w:abstractNumId w:val="31"/>
  </w:num>
  <w:num w:numId="20" w16cid:durableId="1605072205">
    <w:abstractNumId w:val="12"/>
  </w:num>
  <w:num w:numId="21" w16cid:durableId="603271910">
    <w:abstractNumId w:val="28"/>
  </w:num>
  <w:num w:numId="22" w16cid:durableId="1000810420">
    <w:abstractNumId w:val="24"/>
  </w:num>
  <w:num w:numId="23" w16cid:durableId="589698070">
    <w:abstractNumId w:val="30"/>
  </w:num>
  <w:num w:numId="24" w16cid:durableId="1351297969">
    <w:abstractNumId w:val="26"/>
  </w:num>
  <w:num w:numId="25" w16cid:durableId="1588340311">
    <w:abstractNumId w:val="21"/>
  </w:num>
  <w:num w:numId="26" w16cid:durableId="1235362266">
    <w:abstractNumId w:val="11"/>
  </w:num>
  <w:num w:numId="27" w16cid:durableId="394665349">
    <w:abstractNumId w:val="25"/>
  </w:num>
  <w:num w:numId="28" w16cid:durableId="1126966174">
    <w:abstractNumId w:val="18"/>
  </w:num>
  <w:num w:numId="29" w16cid:durableId="997539396">
    <w:abstractNumId w:val="26"/>
  </w:num>
  <w:num w:numId="30" w16cid:durableId="1706830499">
    <w:abstractNumId w:val="15"/>
  </w:num>
  <w:num w:numId="31" w16cid:durableId="1829201678">
    <w:abstractNumId w:val="27"/>
  </w:num>
  <w:num w:numId="32" w16cid:durableId="2066950330">
    <w:abstractNumId w:val="19"/>
  </w:num>
  <w:num w:numId="33" w16cid:durableId="807357418">
    <w:abstractNumId w:val="13"/>
  </w:num>
  <w:num w:numId="34" w16cid:durableId="1389764889">
    <w:abstractNumId w:val="26"/>
  </w:num>
  <w:num w:numId="35" w16cid:durableId="1036543006">
    <w:abstractNumId w:val="20"/>
  </w:num>
  <w:num w:numId="36" w16cid:durableId="2105151495">
    <w:abstractNumId w:val="14"/>
  </w:num>
  <w:num w:numId="37" w16cid:durableId="391852780">
    <w:abstractNumId w:val="29"/>
  </w:num>
  <w:num w:numId="38" w16cid:durableId="1840846503">
    <w:abstractNumId w:val="26"/>
  </w:num>
  <w:num w:numId="39" w16cid:durableId="222066603">
    <w:abstractNumId w:val="26"/>
  </w:num>
  <w:num w:numId="40" w16cid:durableId="1296330411">
    <w:abstractNumId w:val="26"/>
  </w:num>
  <w:num w:numId="41" w16cid:durableId="1415323022">
    <w:abstractNumId w:val="26"/>
  </w:num>
  <w:num w:numId="42" w16cid:durableId="176109799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6B"/>
    <w:rsid w:val="000158E7"/>
    <w:rsid w:val="000237AF"/>
    <w:rsid w:val="00027A42"/>
    <w:rsid w:val="000315A3"/>
    <w:rsid w:val="00037AB3"/>
    <w:rsid w:val="00054EF0"/>
    <w:rsid w:val="000627CE"/>
    <w:rsid w:val="00062C93"/>
    <w:rsid w:val="00071594"/>
    <w:rsid w:val="00073598"/>
    <w:rsid w:val="000741CB"/>
    <w:rsid w:val="0007491F"/>
    <w:rsid w:val="00077EDD"/>
    <w:rsid w:val="000869D3"/>
    <w:rsid w:val="00087D5B"/>
    <w:rsid w:val="00091EE3"/>
    <w:rsid w:val="00096011"/>
    <w:rsid w:val="000A26EF"/>
    <w:rsid w:val="000B53B4"/>
    <w:rsid w:val="000B5DD5"/>
    <w:rsid w:val="000C5437"/>
    <w:rsid w:val="000C58B9"/>
    <w:rsid w:val="000D15D0"/>
    <w:rsid w:val="000E01B5"/>
    <w:rsid w:val="000E05C2"/>
    <w:rsid w:val="000E73B9"/>
    <w:rsid w:val="000F22B7"/>
    <w:rsid w:val="001004F3"/>
    <w:rsid w:val="001032E6"/>
    <w:rsid w:val="00111054"/>
    <w:rsid w:val="00114C62"/>
    <w:rsid w:val="001164BF"/>
    <w:rsid w:val="001176E5"/>
    <w:rsid w:val="00121B98"/>
    <w:rsid w:val="001269C4"/>
    <w:rsid w:val="00142568"/>
    <w:rsid w:val="0015356B"/>
    <w:rsid w:val="00155220"/>
    <w:rsid w:val="001553CC"/>
    <w:rsid w:val="00164875"/>
    <w:rsid w:val="00164B3D"/>
    <w:rsid w:val="00166B52"/>
    <w:rsid w:val="00176F2C"/>
    <w:rsid w:val="0018355F"/>
    <w:rsid w:val="001842D5"/>
    <w:rsid w:val="001925B0"/>
    <w:rsid w:val="00192EA0"/>
    <w:rsid w:val="0019426C"/>
    <w:rsid w:val="001A17B8"/>
    <w:rsid w:val="001A3896"/>
    <w:rsid w:val="001B103D"/>
    <w:rsid w:val="001B6A2B"/>
    <w:rsid w:val="001C00B6"/>
    <w:rsid w:val="001C6F9E"/>
    <w:rsid w:val="001D2116"/>
    <w:rsid w:val="001D2CC6"/>
    <w:rsid w:val="001D3F83"/>
    <w:rsid w:val="001E18A9"/>
    <w:rsid w:val="001E2AB3"/>
    <w:rsid w:val="001F18C1"/>
    <w:rsid w:val="001F4711"/>
    <w:rsid w:val="001F5A1F"/>
    <w:rsid w:val="001F5EC7"/>
    <w:rsid w:val="00200362"/>
    <w:rsid w:val="00206E3C"/>
    <w:rsid w:val="002240CB"/>
    <w:rsid w:val="00225919"/>
    <w:rsid w:val="00236982"/>
    <w:rsid w:val="00236D64"/>
    <w:rsid w:val="002422C2"/>
    <w:rsid w:val="002547DD"/>
    <w:rsid w:val="00262824"/>
    <w:rsid w:val="00263C9B"/>
    <w:rsid w:val="002709EB"/>
    <w:rsid w:val="002714DB"/>
    <w:rsid w:val="002861D7"/>
    <w:rsid w:val="00287AB4"/>
    <w:rsid w:val="00293570"/>
    <w:rsid w:val="00294EB4"/>
    <w:rsid w:val="002A7D37"/>
    <w:rsid w:val="002C0028"/>
    <w:rsid w:val="002C74E6"/>
    <w:rsid w:val="002C783A"/>
    <w:rsid w:val="002D3CAE"/>
    <w:rsid w:val="002E1CAD"/>
    <w:rsid w:val="002F3F11"/>
    <w:rsid w:val="002F5FB1"/>
    <w:rsid w:val="002F6FF5"/>
    <w:rsid w:val="00303C34"/>
    <w:rsid w:val="003143F8"/>
    <w:rsid w:val="00320ECB"/>
    <w:rsid w:val="0033044A"/>
    <w:rsid w:val="00331758"/>
    <w:rsid w:val="0033366A"/>
    <w:rsid w:val="003343C7"/>
    <w:rsid w:val="003379F5"/>
    <w:rsid w:val="00342C18"/>
    <w:rsid w:val="00350F3E"/>
    <w:rsid w:val="00351953"/>
    <w:rsid w:val="00354E69"/>
    <w:rsid w:val="00366C55"/>
    <w:rsid w:val="00367B65"/>
    <w:rsid w:val="00380718"/>
    <w:rsid w:val="00382791"/>
    <w:rsid w:val="003857CE"/>
    <w:rsid w:val="003902AE"/>
    <w:rsid w:val="00397032"/>
    <w:rsid w:val="003A756C"/>
    <w:rsid w:val="003A7D1A"/>
    <w:rsid w:val="003B258A"/>
    <w:rsid w:val="003B3814"/>
    <w:rsid w:val="003B3AA4"/>
    <w:rsid w:val="003C0505"/>
    <w:rsid w:val="003C4420"/>
    <w:rsid w:val="003D61FB"/>
    <w:rsid w:val="003E0F0A"/>
    <w:rsid w:val="003E507F"/>
    <w:rsid w:val="003F6ECB"/>
    <w:rsid w:val="00402D34"/>
    <w:rsid w:val="004061F8"/>
    <w:rsid w:val="00413FBD"/>
    <w:rsid w:val="004156CA"/>
    <w:rsid w:val="00424BC4"/>
    <w:rsid w:val="00440A6D"/>
    <w:rsid w:val="0044526A"/>
    <w:rsid w:val="00457792"/>
    <w:rsid w:val="00460356"/>
    <w:rsid w:val="00463C70"/>
    <w:rsid w:val="00464D3F"/>
    <w:rsid w:val="00482842"/>
    <w:rsid w:val="0049732C"/>
    <w:rsid w:val="004A315C"/>
    <w:rsid w:val="004B56E4"/>
    <w:rsid w:val="004D0BD7"/>
    <w:rsid w:val="004D4AB7"/>
    <w:rsid w:val="004E25E4"/>
    <w:rsid w:val="004E57D7"/>
    <w:rsid w:val="004F55B1"/>
    <w:rsid w:val="004F580E"/>
    <w:rsid w:val="005134D5"/>
    <w:rsid w:val="00515BA1"/>
    <w:rsid w:val="00520DBB"/>
    <w:rsid w:val="00520DF4"/>
    <w:rsid w:val="00533C45"/>
    <w:rsid w:val="005378ED"/>
    <w:rsid w:val="00542424"/>
    <w:rsid w:val="00545C35"/>
    <w:rsid w:val="00553B6D"/>
    <w:rsid w:val="00557E82"/>
    <w:rsid w:val="00560518"/>
    <w:rsid w:val="005649C4"/>
    <w:rsid w:val="00565315"/>
    <w:rsid w:val="0057150D"/>
    <w:rsid w:val="005721D0"/>
    <w:rsid w:val="00573E4B"/>
    <w:rsid w:val="00576E23"/>
    <w:rsid w:val="00597CAA"/>
    <w:rsid w:val="005A54C6"/>
    <w:rsid w:val="005B0FCF"/>
    <w:rsid w:val="005C5C0C"/>
    <w:rsid w:val="005D32CB"/>
    <w:rsid w:val="005D5B0A"/>
    <w:rsid w:val="005D631F"/>
    <w:rsid w:val="005E2E16"/>
    <w:rsid w:val="005E304B"/>
    <w:rsid w:val="005F3958"/>
    <w:rsid w:val="006062BE"/>
    <w:rsid w:val="00611E77"/>
    <w:rsid w:val="00614F67"/>
    <w:rsid w:val="00616050"/>
    <w:rsid w:val="00620F8F"/>
    <w:rsid w:val="00621FA8"/>
    <w:rsid w:val="00625B81"/>
    <w:rsid w:val="00633DDA"/>
    <w:rsid w:val="0065213A"/>
    <w:rsid w:val="00653296"/>
    <w:rsid w:val="006648F7"/>
    <w:rsid w:val="00665EC3"/>
    <w:rsid w:val="00671911"/>
    <w:rsid w:val="00671ADB"/>
    <w:rsid w:val="00677484"/>
    <w:rsid w:val="00682F23"/>
    <w:rsid w:val="00685B65"/>
    <w:rsid w:val="006962A1"/>
    <w:rsid w:val="006A2702"/>
    <w:rsid w:val="006A294C"/>
    <w:rsid w:val="006A377B"/>
    <w:rsid w:val="006C2E92"/>
    <w:rsid w:val="006C4967"/>
    <w:rsid w:val="006C5039"/>
    <w:rsid w:val="006D4DDD"/>
    <w:rsid w:val="006D6CB3"/>
    <w:rsid w:val="006E20B7"/>
    <w:rsid w:val="006F0481"/>
    <w:rsid w:val="006F0501"/>
    <w:rsid w:val="00701F17"/>
    <w:rsid w:val="0070214B"/>
    <w:rsid w:val="0070227A"/>
    <w:rsid w:val="0070633E"/>
    <w:rsid w:val="007247EC"/>
    <w:rsid w:val="0073145B"/>
    <w:rsid w:val="00732C4B"/>
    <w:rsid w:val="00734E5F"/>
    <w:rsid w:val="00735DD1"/>
    <w:rsid w:val="00741C66"/>
    <w:rsid w:val="00746EF0"/>
    <w:rsid w:val="0074786D"/>
    <w:rsid w:val="007671E5"/>
    <w:rsid w:val="00772509"/>
    <w:rsid w:val="00785885"/>
    <w:rsid w:val="00786FFC"/>
    <w:rsid w:val="007A5C58"/>
    <w:rsid w:val="007B2224"/>
    <w:rsid w:val="007C0734"/>
    <w:rsid w:val="007E3409"/>
    <w:rsid w:val="007E5E2B"/>
    <w:rsid w:val="007E69CB"/>
    <w:rsid w:val="007E6F77"/>
    <w:rsid w:val="007E7589"/>
    <w:rsid w:val="007F6ABC"/>
    <w:rsid w:val="00800DA5"/>
    <w:rsid w:val="008012A2"/>
    <w:rsid w:val="00805AB2"/>
    <w:rsid w:val="00822D50"/>
    <w:rsid w:val="008235DD"/>
    <w:rsid w:val="00823CE0"/>
    <w:rsid w:val="00825567"/>
    <w:rsid w:val="0083426A"/>
    <w:rsid w:val="00845265"/>
    <w:rsid w:val="00862297"/>
    <w:rsid w:val="00867829"/>
    <w:rsid w:val="00871E1F"/>
    <w:rsid w:val="0089208F"/>
    <w:rsid w:val="008A2A53"/>
    <w:rsid w:val="008A3FB1"/>
    <w:rsid w:val="008A6341"/>
    <w:rsid w:val="008B7922"/>
    <w:rsid w:val="008C0476"/>
    <w:rsid w:val="008C57B8"/>
    <w:rsid w:val="008C68DD"/>
    <w:rsid w:val="008D142E"/>
    <w:rsid w:val="008D6761"/>
    <w:rsid w:val="008E7551"/>
    <w:rsid w:val="008F28E6"/>
    <w:rsid w:val="008F527B"/>
    <w:rsid w:val="008F6810"/>
    <w:rsid w:val="009010CF"/>
    <w:rsid w:val="00904269"/>
    <w:rsid w:val="0090496C"/>
    <w:rsid w:val="00907F98"/>
    <w:rsid w:val="00913C72"/>
    <w:rsid w:val="00925126"/>
    <w:rsid w:val="00926945"/>
    <w:rsid w:val="00933D3E"/>
    <w:rsid w:val="009436C0"/>
    <w:rsid w:val="009527CF"/>
    <w:rsid w:val="00954E7D"/>
    <w:rsid w:val="009553EC"/>
    <w:rsid w:val="00956036"/>
    <w:rsid w:val="00963041"/>
    <w:rsid w:val="00966CF5"/>
    <w:rsid w:val="00967F75"/>
    <w:rsid w:val="009763C9"/>
    <w:rsid w:val="009802FF"/>
    <w:rsid w:val="00985632"/>
    <w:rsid w:val="009A1E2E"/>
    <w:rsid w:val="009A251B"/>
    <w:rsid w:val="009A44FE"/>
    <w:rsid w:val="009A5C4B"/>
    <w:rsid w:val="009B5432"/>
    <w:rsid w:val="009B57DB"/>
    <w:rsid w:val="009B69A7"/>
    <w:rsid w:val="009D4072"/>
    <w:rsid w:val="009E09D9"/>
    <w:rsid w:val="009E3B07"/>
    <w:rsid w:val="009E40EB"/>
    <w:rsid w:val="009E421F"/>
    <w:rsid w:val="009F15E2"/>
    <w:rsid w:val="009F6BC2"/>
    <w:rsid w:val="00A01952"/>
    <w:rsid w:val="00A0216F"/>
    <w:rsid w:val="00A04336"/>
    <w:rsid w:val="00A04A88"/>
    <w:rsid w:val="00A12CCE"/>
    <w:rsid w:val="00A14FE8"/>
    <w:rsid w:val="00A150DF"/>
    <w:rsid w:val="00A239C2"/>
    <w:rsid w:val="00A27568"/>
    <w:rsid w:val="00A32DDD"/>
    <w:rsid w:val="00A40A18"/>
    <w:rsid w:val="00A411C8"/>
    <w:rsid w:val="00A4162E"/>
    <w:rsid w:val="00A437D2"/>
    <w:rsid w:val="00A529DE"/>
    <w:rsid w:val="00A64912"/>
    <w:rsid w:val="00A66190"/>
    <w:rsid w:val="00A750B4"/>
    <w:rsid w:val="00A76B1F"/>
    <w:rsid w:val="00A86FA0"/>
    <w:rsid w:val="00A90866"/>
    <w:rsid w:val="00A925A0"/>
    <w:rsid w:val="00A93A50"/>
    <w:rsid w:val="00A94649"/>
    <w:rsid w:val="00AB14BF"/>
    <w:rsid w:val="00AB2BDF"/>
    <w:rsid w:val="00AB3A45"/>
    <w:rsid w:val="00AC0E5D"/>
    <w:rsid w:val="00AC2CB8"/>
    <w:rsid w:val="00AD3B10"/>
    <w:rsid w:val="00AD3B57"/>
    <w:rsid w:val="00AE08C3"/>
    <w:rsid w:val="00AE3103"/>
    <w:rsid w:val="00AF1C68"/>
    <w:rsid w:val="00AF7978"/>
    <w:rsid w:val="00B03214"/>
    <w:rsid w:val="00B14208"/>
    <w:rsid w:val="00B16DE0"/>
    <w:rsid w:val="00B20446"/>
    <w:rsid w:val="00B207C2"/>
    <w:rsid w:val="00B2608D"/>
    <w:rsid w:val="00B41243"/>
    <w:rsid w:val="00B41E90"/>
    <w:rsid w:val="00B43078"/>
    <w:rsid w:val="00B51550"/>
    <w:rsid w:val="00B60506"/>
    <w:rsid w:val="00B6060B"/>
    <w:rsid w:val="00B65E9B"/>
    <w:rsid w:val="00B71B0A"/>
    <w:rsid w:val="00B82084"/>
    <w:rsid w:val="00B83EDD"/>
    <w:rsid w:val="00B9096E"/>
    <w:rsid w:val="00B97195"/>
    <w:rsid w:val="00BA03DC"/>
    <w:rsid w:val="00BB16D4"/>
    <w:rsid w:val="00BD034B"/>
    <w:rsid w:val="00BE304C"/>
    <w:rsid w:val="00BE5090"/>
    <w:rsid w:val="00BE55B0"/>
    <w:rsid w:val="00BF452B"/>
    <w:rsid w:val="00BF60D9"/>
    <w:rsid w:val="00C01A50"/>
    <w:rsid w:val="00C15111"/>
    <w:rsid w:val="00C17335"/>
    <w:rsid w:val="00C25336"/>
    <w:rsid w:val="00C3057B"/>
    <w:rsid w:val="00C36800"/>
    <w:rsid w:val="00C43884"/>
    <w:rsid w:val="00C4670D"/>
    <w:rsid w:val="00C70253"/>
    <w:rsid w:val="00C7115C"/>
    <w:rsid w:val="00C71CAF"/>
    <w:rsid w:val="00C7518A"/>
    <w:rsid w:val="00C828E9"/>
    <w:rsid w:val="00C861A8"/>
    <w:rsid w:val="00C867AE"/>
    <w:rsid w:val="00C95ABD"/>
    <w:rsid w:val="00CC1BAA"/>
    <w:rsid w:val="00CC2982"/>
    <w:rsid w:val="00CD0717"/>
    <w:rsid w:val="00CD5247"/>
    <w:rsid w:val="00CE6251"/>
    <w:rsid w:val="00D033A9"/>
    <w:rsid w:val="00D03C3D"/>
    <w:rsid w:val="00D06A6D"/>
    <w:rsid w:val="00D17546"/>
    <w:rsid w:val="00D242FD"/>
    <w:rsid w:val="00D36BB4"/>
    <w:rsid w:val="00D402C8"/>
    <w:rsid w:val="00D50EAE"/>
    <w:rsid w:val="00D57626"/>
    <w:rsid w:val="00D61662"/>
    <w:rsid w:val="00D8256E"/>
    <w:rsid w:val="00D9247C"/>
    <w:rsid w:val="00D93C13"/>
    <w:rsid w:val="00D94665"/>
    <w:rsid w:val="00DA0E55"/>
    <w:rsid w:val="00DA23AC"/>
    <w:rsid w:val="00DD2967"/>
    <w:rsid w:val="00DD7787"/>
    <w:rsid w:val="00DF4300"/>
    <w:rsid w:val="00E004D4"/>
    <w:rsid w:val="00E07374"/>
    <w:rsid w:val="00E15327"/>
    <w:rsid w:val="00E16658"/>
    <w:rsid w:val="00E27560"/>
    <w:rsid w:val="00E36E62"/>
    <w:rsid w:val="00E423DC"/>
    <w:rsid w:val="00E43DAD"/>
    <w:rsid w:val="00E51705"/>
    <w:rsid w:val="00E54E5E"/>
    <w:rsid w:val="00E603A6"/>
    <w:rsid w:val="00E60F4D"/>
    <w:rsid w:val="00E7581E"/>
    <w:rsid w:val="00E81A13"/>
    <w:rsid w:val="00E93E58"/>
    <w:rsid w:val="00E9574E"/>
    <w:rsid w:val="00EA3F97"/>
    <w:rsid w:val="00EA4A43"/>
    <w:rsid w:val="00EB1F2D"/>
    <w:rsid w:val="00EB35C4"/>
    <w:rsid w:val="00EB73AF"/>
    <w:rsid w:val="00ED53E0"/>
    <w:rsid w:val="00ED58DE"/>
    <w:rsid w:val="00EE58DF"/>
    <w:rsid w:val="00F033B6"/>
    <w:rsid w:val="00F0382C"/>
    <w:rsid w:val="00F03A98"/>
    <w:rsid w:val="00F04C48"/>
    <w:rsid w:val="00F146F9"/>
    <w:rsid w:val="00F14710"/>
    <w:rsid w:val="00F156F7"/>
    <w:rsid w:val="00F201B9"/>
    <w:rsid w:val="00F2131E"/>
    <w:rsid w:val="00F23CB3"/>
    <w:rsid w:val="00F253FB"/>
    <w:rsid w:val="00F26D1F"/>
    <w:rsid w:val="00F32C42"/>
    <w:rsid w:val="00F347BF"/>
    <w:rsid w:val="00F34ECC"/>
    <w:rsid w:val="00F36BC5"/>
    <w:rsid w:val="00F44888"/>
    <w:rsid w:val="00F503AE"/>
    <w:rsid w:val="00F52475"/>
    <w:rsid w:val="00F52DC6"/>
    <w:rsid w:val="00F550E6"/>
    <w:rsid w:val="00F60BFA"/>
    <w:rsid w:val="00F623C0"/>
    <w:rsid w:val="00F63DAB"/>
    <w:rsid w:val="00F643BF"/>
    <w:rsid w:val="00F70468"/>
    <w:rsid w:val="00F76C19"/>
    <w:rsid w:val="00F82F8D"/>
    <w:rsid w:val="00F8628E"/>
    <w:rsid w:val="00F95136"/>
    <w:rsid w:val="00FA0121"/>
    <w:rsid w:val="00FB29FE"/>
    <w:rsid w:val="00FB67E8"/>
    <w:rsid w:val="00FD2C24"/>
    <w:rsid w:val="00FD76B9"/>
    <w:rsid w:val="00FE24B7"/>
    <w:rsid w:val="00FE318D"/>
    <w:rsid w:val="00FF0FF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4A8555"/>
  <w15:chartTrackingRefBased/>
  <w15:docId w15:val="{8DAE44AA-068E-46A4-9D73-8B903F9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9"/>
    <w:lsdException w:name="heading 6" w:semiHidden="1" w:uiPriority="9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4 Standard"/>
    <w:qFormat/>
    <w:rsid w:val="00B71B0A"/>
    <w:pPr>
      <w:spacing w:after="120" w:line="240" w:lineRule="auto"/>
      <w:jc w:val="both"/>
    </w:pPr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4 Überschrift 2"/>
    <w:basedOn w:val="Standard"/>
    <w:next w:val="Textkrper"/>
    <w:link w:val="berschrift2Zchn"/>
    <w:uiPriority w:val="5"/>
    <w:rsid w:val="00F14710"/>
    <w:pPr>
      <w:outlineLvl w:val="1"/>
    </w:pPr>
    <w:rPr>
      <w:b/>
      <w:bCs w:val="0"/>
      <w:lang w:eastAsia="de-CH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ind w:left="851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rsid w:val="00BF60D9"/>
    <w:pPr>
      <w:keepNext/>
      <w:keepLines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rsid w:val="00BF60D9"/>
    <w:pPr>
      <w:keepNext/>
      <w:keepLines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Corps de texte"/>
    <w:link w:val="TextkrperZchn"/>
    <w:rsid w:val="001269C4"/>
    <w:pPr>
      <w:spacing w:after="120" w:line="260" w:lineRule="atLeast"/>
    </w:pPr>
    <w:rPr>
      <w:lang w:val="fr-FR"/>
    </w:rPr>
  </w:style>
  <w:style w:type="character" w:customStyle="1" w:styleId="TextkrperZchn">
    <w:name w:val="Textkörper Zchn"/>
    <w:aliases w:val="Corps de texte Zchn"/>
    <w:basedOn w:val="Absatz-Standardschriftart"/>
    <w:link w:val="Textkrper"/>
    <w:rsid w:val="001269C4"/>
    <w:rPr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uiPriority w:val="59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uiPriority w:val="5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4 Überschrift 2 Zchn"/>
    <w:basedOn w:val="Absatz-Standardschriftart"/>
    <w:link w:val="berschrift2"/>
    <w:uiPriority w:val="5"/>
    <w:rsid w:val="00F14710"/>
    <w:rPr>
      <w:rFonts w:eastAsia="Calibri" w:cstheme="minorHAnsi"/>
      <w:b/>
      <w:color w:val="000000"/>
      <w:sz w:val="20"/>
      <w:szCs w:val="20"/>
      <w:lang w:val="de-DE" w:eastAsia="de-CH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sz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 w:val="0"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22"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 w:val="0"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noProof/>
      <w:color w:val="000000" w:themeColor="text1"/>
      <w:sz w:val="24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link w:val="CVAufzhlungZchn"/>
    <w:rsid w:val="0074786D"/>
    <w:pPr>
      <w:numPr>
        <w:numId w:val="15"/>
      </w:numPr>
    </w:pPr>
  </w:style>
  <w:style w:type="character" w:customStyle="1" w:styleId="CVAufzhlungZchn">
    <w:name w:val="CV Aufzählung Zchn"/>
    <w:basedOn w:val="Absatz-Standardschriftart"/>
    <w:link w:val="CVAufzhlung"/>
    <w:locked/>
    <w:rsid w:val="00C4670D"/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customStyle="1" w:styleId="test">
    <w:name w:val="test"/>
    <w:basedOn w:val="Standard"/>
    <w:next w:val="Standard"/>
    <w:rsid w:val="005721D0"/>
    <w:pPr>
      <w:pBdr>
        <w:bottom w:val="single" w:sz="12" w:space="0" w:color="666666" w:themeColor="text2" w:themeTint="99"/>
      </w:pBdr>
      <w:tabs>
        <w:tab w:val="left" w:pos="2835"/>
        <w:tab w:val="left" w:pos="3662"/>
      </w:tabs>
      <w:spacing w:after="0" w:line="312" w:lineRule="auto"/>
    </w:pPr>
    <w:rPr>
      <w:rFonts w:eastAsiaTheme="minorEastAsia" w:cs="Arial"/>
      <w:b/>
      <w:bCs w:val="0"/>
      <w:color w:val="auto"/>
      <w:sz w:val="24"/>
      <w:szCs w:val="24"/>
      <w:lang w:eastAsia="de-CH"/>
    </w:rPr>
  </w:style>
  <w:style w:type="paragraph" w:customStyle="1" w:styleId="1berschrift">
    <w:name w:val="1 Überschrift"/>
    <w:basedOn w:val="BrochH1"/>
    <w:link w:val="1berschriftZchn"/>
    <w:qFormat/>
    <w:rsid w:val="00B71B0A"/>
    <w:pPr>
      <w:pageBreakBefore w:val="0"/>
      <w:widowControl w:val="0"/>
      <w:spacing w:before="240" w:after="240"/>
    </w:pPr>
    <w:rPr>
      <w:rFonts w:ascii="Aptos Light" w:hAnsi="Aptos Light"/>
      <w:b/>
      <w:bCs/>
      <w:noProof/>
      <w:sz w:val="32"/>
      <w:lang w:val="de-CH" w:eastAsia="de-CH"/>
    </w:rPr>
  </w:style>
  <w:style w:type="character" w:customStyle="1" w:styleId="BrochH1Zchn">
    <w:name w:val="Broch H1 Zchn"/>
    <w:basedOn w:val="Absatz-Standardschriftart"/>
    <w:link w:val="BrochH1"/>
    <w:uiPriority w:val="6"/>
    <w:rsid w:val="009436C0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1berschriftZchn">
    <w:name w:val="1 Überschrift Zchn"/>
    <w:basedOn w:val="BrochH1Zchn"/>
    <w:link w:val="1berschrift"/>
    <w:rsid w:val="00B71B0A"/>
    <w:rPr>
      <w:rFonts w:ascii="Aptos Light" w:eastAsiaTheme="majorEastAsia" w:hAnsi="Aptos Light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4StandardOrange">
    <w:name w:val="4 Standard Orange"/>
    <w:basedOn w:val="Standard"/>
    <w:link w:val="4StandardOrangeZchn"/>
    <w:qFormat/>
    <w:rsid w:val="009436C0"/>
    <w:rPr>
      <w:color w:val="FF7900" w:themeColor="accent1"/>
    </w:rPr>
  </w:style>
  <w:style w:type="character" w:customStyle="1" w:styleId="4StandardOrangeZchn">
    <w:name w:val="4 Standard Orange Zchn"/>
    <w:basedOn w:val="Absatz-Standardschriftart"/>
    <w:link w:val="4StandardOrange"/>
    <w:rsid w:val="009436C0"/>
    <w:rPr>
      <w:rFonts w:eastAsia="Calibri" w:cstheme="minorHAnsi"/>
      <w:bCs/>
      <w:color w:val="FF7900" w:themeColor="accent1"/>
      <w:sz w:val="20"/>
      <w:szCs w:val="20"/>
      <w:lang w:val="de-DE"/>
    </w:rPr>
  </w:style>
  <w:style w:type="paragraph" w:customStyle="1" w:styleId="1Name">
    <w:name w:val="1 Name"/>
    <w:basedOn w:val="1berschrift"/>
    <w:link w:val="1NameZchn"/>
    <w:rsid w:val="00616050"/>
    <w:pPr>
      <w:spacing w:before="0"/>
      <w:ind w:left="2693"/>
    </w:pPr>
  </w:style>
  <w:style w:type="character" w:customStyle="1" w:styleId="1NameZchn">
    <w:name w:val="1 Name Zchn"/>
    <w:basedOn w:val="1berschriftZchn"/>
    <w:link w:val="1Name"/>
    <w:rsid w:val="00616050"/>
    <w:rPr>
      <w:rFonts w:asciiTheme="majorHAnsi" w:eastAsiaTheme="majorEastAsia" w:hAnsiTheme="majorHAnsi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5Aufzhlung">
    <w:name w:val="5 Aufzählung"/>
    <w:basedOn w:val="Listenabsatz"/>
    <w:link w:val="5AufzhlungZchn"/>
    <w:qFormat/>
    <w:rsid w:val="00B43078"/>
    <w:pPr>
      <w:numPr>
        <w:numId w:val="16"/>
      </w:numPr>
      <w:spacing w:before="60" w:after="60"/>
      <w:contextualSpacing w:val="0"/>
    </w:pPr>
    <w:rPr>
      <w:rFonts w:ascii="Aptos" w:hAnsi="Aptos"/>
      <w:lang w:eastAsia="de-CH"/>
    </w:rPr>
  </w:style>
  <w:style w:type="character" w:customStyle="1" w:styleId="5AufzhlungZchn">
    <w:name w:val="5 Aufzählung Zchn"/>
    <w:basedOn w:val="ListenabsatzZchn"/>
    <w:link w:val="5Aufzhlung"/>
    <w:rsid w:val="00B43078"/>
    <w:rPr>
      <w:rFonts w:ascii="Aptos" w:eastAsia="Calibri" w:hAnsi="Aptos" w:cstheme="minorHAnsi"/>
      <w:bCs/>
      <w:color w:val="000000"/>
      <w:sz w:val="20"/>
      <w:szCs w:val="20"/>
      <w:lang w:val="de-CH" w:eastAsia="de-CH"/>
    </w:rPr>
  </w:style>
  <w:style w:type="paragraph" w:customStyle="1" w:styleId="2Beschreibung">
    <w:name w:val="2 Beschreibung"/>
    <w:basedOn w:val="Standard"/>
    <w:link w:val="2BeschreibungZchn"/>
    <w:qFormat/>
    <w:rsid w:val="00B71B0A"/>
    <w:pPr>
      <w:ind w:left="1418" w:right="2294" w:hanging="1418"/>
      <w:jc w:val="left"/>
    </w:pPr>
    <w:rPr>
      <w:lang w:val="en-US"/>
    </w:rPr>
  </w:style>
  <w:style w:type="character" w:customStyle="1" w:styleId="2BeschreibungZchn">
    <w:name w:val="2 Beschreibung Zchn"/>
    <w:basedOn w:val="Absatz-Standardschriftart"/>
    <w:link w:val="2Beschreibung"/>
    <w:rsid w:val="00B71B0A"/>
    <w:rPr>
      <w:rFonts w:ascii="Aptos Light" w:eastAsia="Calibri" w:hAnsi="Aptos Light" w:cstheme="minorHAnsi"/>
      <w:bCs/>
      <w:color w:val="000000"/>
      <w:sz w:val="20"/>
      <w:szCs w:val="20"/>
      <w:lang w:val="en-US"/>
    </w:rPr>
  </w:style>
  <w:style w:type="paragraph" w:customStyle="1" w:styleId="4berschriftneu">
    <w:name w:val="4 Überschrift neu"/>
    <w:basedOn w:val="berschrift2"/>
    <w:link w:val="4berschriftneuZchn"/>
    <w:qFormat/>
    <w:rsid w:val="00B43078"/>
    <w:rPr>
      <w:rFonts w:ascii="Aptos" w:hAnsi="Aptos"/>
    </w:rPr>
  </w:style>
  <w:style w:type="character" w:customStyle="1" w:styleId="4berschriftneuZchn">
    <w:name w:val="4 Überschrift neu Zchn"/>
    <w:basedOn w:val="berschrift2Zchn"/>
    <w:link w:val="4berschriftneu"/>
    <w:rsid w:val="00B43078"/>
    <w:rPr>
      <w:rFonts w:ascii="Aptos" w:eastAsia="Calibri" w:hAnsi="Aptos" w:cstheme="minorHAnsi"/>
      <w:b/>
      <w:color w:val="000000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ieben\OneDrive%20-%20Orange%20Business%20(ex-B&amp;D)\Documents\00_Temp\OBDS%20Template%20CV%202025%20-%20Marco%20Rieben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4B14A1-3848-400B-88F6-F8009B4E7253}">
  <we:reference id="feee82d2-04bc-47c8-95dd-76f4c316cc8c" version="1.1.1.0" store="EXCatalog" storeType="EXCatalog"/>
  <we:alternateReferences>
    <we:reference id="WA104380118" version="1.1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62ABBBA4337A40A6C43AD1D1AF45E1" ma:contentTypeVersion="13" ma:contentTypeDescription="Ein neues Dokument erstellen." ma:contentTypeScope="" ma:versionID="e6b6f321b547fdfb94e120ee723ce2c7">
  <xsd:schema xmlns:xsd="http://www.w3.org/2001/XMLSchema" xmlns:xs="http://www.w3.org/2001/XMLSchema" xmlns:p="http://schemas.microsoft.com/office/2006/metadata/properties" xmlns:ns2="8f8550d5-1872-4800-8905-8e0389f66cc1" xmlns:ns3="b10505ce-2f99-4cd6-8e9c-20b6f3996d90" targetNamespace="http://schemas.microsoft.com/office/2006/metadata/properties" ma:root="true" ma:fieldsID="e0a90fae48e4c9e55e445cf0ae046580" ns2:_="" ns3:_="">
    <xsd:import namespace="8f8550d5-1872-4800-8905-8e0389f66cc1"/>
    <xsd:import namespace="b10505ce-2f99-4cd6-8e9c-20b6f3996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550d5-1872-4800-8905-8e0389f66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505ce-2f99-4cd6-8e9c-20b6f3996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8f8550d5-1872-4800-8905-8e0389f66cc1" xsi:nil="true"/>
    <lcf76f155ced4ddcb4097134ff3c332f xmlns="8f8550d5-1872-4800-8905-8e0389f66c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663535-004C-4548-9D22-E2FC6ACDA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550d5-1872-4800-8905-8e0389f66cc1"/>
    <ds:schemaRef ds:uri="b10505ce-2f99-4cd6-8e9c-20b6f3996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8f8550d5-1872-4800-8905-8e0389f66c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OBDS Template CV 2025 - Marco Rieben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2</cp:revision>
  <cp:lastPrinted>2025-08-07T12:28:00Z</cp:lastPrinted>
  <dcterms:created xsi:type="dcterms:W3CDTF">2025-12-16T13:21:00Z</dcterms:created>
  <dcterms:modified xsi:type="dcterms:W3CDTF">2025-12-16T13:24:00Z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0x0101009F62ABBBA4337A40A6C43AD1D1AF45E1</vt:lpwstr>
  </property>
  <property fmtid="{D5CDD505-2E9C-101B-9397-08002B2CF9AE}" pid="4" name="Order">
    <vt:r8>129600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