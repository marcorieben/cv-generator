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Max Mustermann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Experte für Backend-Entwicklung und Cloud-Architekturen</w:t>
            </w:r>
          </w:p>
        </w:tc>
        <w:tc>
          <w:tcPr>
            <w:tcW w:type="dxa" w:w="299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Max verfügt über mehr als 10 Jahre Erfahrung in der Softwareentwicklung mit Fokus auf skalierbare Backend-Systeme und Cloud-native Architekturen. Seine Expertise umfasst die Entwicklung von Microservices, API-Design und DevOps-Praktiken.</w:t>
      </w:r>
    </w:p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Expertise</w:t>
      </w:r>
    </w:p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Projektmethodik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Scrum, Kanban, SAFe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 Stack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Weitere Fähigkeiten / Skills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CI/CD, Terraform, Git, REST APIs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09/2010 - 06/2015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Technische Universität München</w:t>
              <w:br/>
            </w:r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03/2022</w:t>
            </w:r>
          </w:p>
        </w:tc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AWS</w:t>
            </w:r>
          </w:p>
        </w:tc>
        <w:tc>
          <w:tcPr>
            <w:tcW w:type="dxa" w:w="59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AWS Certified Solutions Architect</w:t>
            </w:r>
          </w:p>
        </w:tc>
      </w:tr>
    </w:tbl>
    <w:p>
      <w:pPr>
        <w:spacing w:before="12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60" w:hRule="exact"/>
        </w:trPr>
        <w:tc>
          <w:tcPr>
            <w:tcW w:type="dxa" w:w="1662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662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662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662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rPr>
          <w:trHeight w:val="360" w:hRule="exact"/>
        </w:trP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r>
        <w:br w:type="page"/>
      </w:r>
    </w:p>
    <w:p>
      <w:pPr>
        <w:spacing w:before="0" w:after="12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FinTech AG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01/2023 - heute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Lead Developer</w:t>
            </w:r>
          </w:p>
        </w:tc>
      </w:tr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Architektur und Entwicklung einer Microservices-Plattform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Implementation von CI/CD Pipelines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Team-Lead für 5 Entwickler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Performance-Optimierung der bestehenden Systeme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</w:r>
          </w:p>
        </w:tc>
      </w:tr>
    </w:tbl>
    <w:p>
      <w:pPr>
        <w:spacing w:after="480"/>
      </w:pPr>
    </w:p>
    <w:sectPr w:rsidR="005D32CB" w:rsidRPr="0015356B" w:rsidSect="00D64A7C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1435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A35" w14:textId="77777777" w:rsidR="00005951" w:rsidRDefault="00005951" w:rsidP="00B71B0A">
      <w:r>
        <w:separator/>
      </w:r>
    </w:p>
  </w:endnote>
  <w:endnote w:type="continuationSeparator" w:id="0">
    <w:p w14:paraId="4A8639FC" w14:textId="77777777" w:rsidR="00005951" w:rsidRDefault="00005951" w:rsidP="00B71B0A">
      <w:r>
        <w:continuationSeparator/>
      </w:r>
    </w:p>
  </w:endnote>
  <w:endnote w:type="continuationNotice" w:id="1">
    <w:p w14:paraId="24F372BB" w14:textId="77777777" w:rsidR="00005951" w:rsidRDefault="00005951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DDBCC2-D8A4-484B-BF8E-F6EC2052C8B4}"/>
    <w:embedBold r:id="rId2" w:fontKey="{2526D428-EF54-4216-92DF-922D07787B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47DA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30136CC1" wp14:editId="744002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1608207353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95E0" w14:textId="77777777" w:rsidR="00005951" w:rsidRDefault="00005951" w:rsidP="00B71B0A">
      <w:r>
        <w:separator/>
      </w:r>
    </w:p>
  </w:footnote>
  <w:footnote w:type="continuationSeparator" w:id="0">
    <w:p w14:paraId="32FC3422" w14:textId="77777777" w:rsidR="00005951" w:rsidRDefault="00005951" w:rsidP="00B71B0A">
      <w:r>
        <w:continuationSeparator/>
      </w:r>
    </w:p>
  </w:footnote>
  <w:footnote w:type="continuationNotice" w:id="1">
    <w:p w14:paraId="1EB1E136" w14:textId="77777777" w:rsidR="00005951" w:rsidRDefault="00005951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5A1" w14:textId="77777777" w:rsidR="006C5039" w:rsidRDefault="00000000">
    <w:pPr>
      <w:pStyle w:val="Kopfzeile"/>
    </w:pPr>
    <w:r>
      <w:rPr>
        <w:noProof/>
      </w:rPr>
      <w:pict w14:anchorId="515F8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5821EB77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85323CD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D64A7C" w14:paraId="66AF1934" w14:textId="77777777" w:rsidTr="00D64A7C">
      <w:tc>
        <w:tcPr>
          <w:tcW w:w="3209" w:type="dxa"/>
          <w:vAlign w:val="bottom"/>
        </w:tcPr>
        <w:p w14:paraId="6B4752C4" w14:textId="1F198FCF" w:rsidR="00D64A7C" w:rsidRDefault="00D64A7C" w:rsidP="00D64A7C">
          <w:pPr>
            <w:pStyle w:val="4StandardOrange"/>
            <w:ind w:left="-106"/>
            <w:jc w:val="left"/>
            <w:rPr>
              <w:rFonts w:ascii="Aptos" w:hAnsi="Aptos"/>
            </w:rPr>
          </w:pPr>
          <w:r w:rsidRPr="00F623C0">
            <w:rPr>
              <w:rFonts w:ascii="Aptos" w:hAnsi="Aptos"/>
              <w:noProof/>
            </w:rPr>
            <w:drawing>
              <wp:inline distT="0" distB="0" distL="0" distR="0" wp14:anchorId="32AEB8B7" wp14:editId="6262CFD9">
                <wp:extent cx="1699774" cy="369146"/>
                <wp:effectExtent l="0" t="0" r="0" b="0"/>
                <wp:docPr id="1008782162" name="Grafik 3" descr="Ein Bild, das Screenshot, Rechteck, orange, Bernstei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074273" name="Grafik 3" descr="Ein Bild, das Screenshot, Rechteck, orange, Bernstein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84" t="20979" b="210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249" cy="373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9" w:type="dxa"/>
          <w:vAlign w:val="bottom"/>
        </w:tcPr>
        <w:p w14:paraId="2A3F17B9" w14:textId="77777777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</w:p>
      </w:tc>
      <w:tc>
        <w:tcPr>
          <w:tcW w:w="3210" w:type="dxa"/>
          <w:vAlign w:val="bottom"/>
        </w:tcPr>
        <w:p w14:paraId="517DEB0C" w14:textId="527FD844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  <w:r w:rsidRPr="00F623C0">
            <w:rPr>
              <w:rFonts w:ascii="Aptos" w:hAnsi="Aptos"/>
            </w:rPr>
            <w:t>digital.orange-business.com</w:t>
          </w:r>
        </w:p>
      </w:tc>
    </w:tr>
  </w:tbl>
  <w:p w14:paraId="0E18894C" w14:textId="6D3BD331" w:rsidR="008012A2" w:rsidRPr="00F623C0" w:rsidRDefault="008012A2" w:rsidP="00D64A7C">
    <w:pPr>
      <w:pStyle w:val="4StandardOrange"/>
      <w:jc w:val="right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1AF1" w14:textId="77777777" w:rsidR="006C5039" w:rsidRDefault="00000000">
    <w:pPr>
      <w:pStyle w:val="Kopfzeile"/>
    </w:pPr>
    <w:r>
      <w:rPr>
        <w:noProof/>
      </w:rPr>
      <w:pict w14:anchorId="56A8F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C39B4CC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CD9C695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36124"/>
    <w:multiLevelType w:val="multilevel"/>
    <w:tmpl w:val="E5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35D71"/>
    <w:multiLevelType w:val="multilevel"/>
    <w:tmpl w:val="1C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014E5"/>
    <w:multiLevelType w:val="multilevel"/>
    <w:tmpl w:val="9BB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0269B"/>
    <w:multiLevelType w:val="multilevel"/>
    <w:tmpl w:val="9F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72739"/>
    <w:multiLevelType w:val="multilevel"/>
    <w:tmpl w:val="059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1F3A38"/>
    <w:multiLevelType w:val="multilevel"/>
    <w:tmpl w:val="49C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E58EB"/>
    <w:multiLevelType w:val="multilevel"/>
    <w:tmpl w:val="CFC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420E5"/>
    <w:multiLevelType w:val="multilevel"/>
    <w:tmpl w:val="585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BDD"/>
    <w:multiLevelType w:val="multilevel"/>
    <w:tmpl w:val="897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3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54CBD"/>
    <w:multiLevelType w:val="multilevel"/>
    <w:tmpl w:val="53F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1334D"/>
    <w:multiLevelType w:val="multilevel"/>
    <w:tmpl w:val="95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65B82"/>
    <w:multiLevelType w:val="hybridMultilevel"/>
    <w:tmpl w:val="8732EDD2"/>
    <w:lvl w:ilvl="0" w:tplc="47D890D4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447D4"/>
    <w:multiLevelType w:val="multilevel"/>
    <w:tmpl w:val="84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8370B"/>
    <w:multiLevelType w:val="multilevel"/>
    <w:tmpl w:val="9FA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C5C62"/>
    <w:multiLevelType w:val="multilevel"/>
    <w:tmpl w:val="BC5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E745D"/>
    <w:multiLevelType w:val="multilevel"/>
    <w:tmpl w:val="D34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5707E"/>
    <w:multiLevelType w:val="multilevel"/>
    <w:tmpl w:val="BF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646619">
    <w:abstractNumId w:val="22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3"/>
  </w:num>
  <w:num w:numId="5" w16cid:durableId="1437867523">
    <w:abstractNumId w:val="10"/>
  </w:num>
  <w:num w:numId="6" w16cid:durableId="408309033">
    <w:abstractNumId w:val="17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99373714">
    <w:abstractNumId w:val="16"/>
  </w:num>
  <w:num w:numId="16" w16cid:durableId="1642729825">
    <w:abstractNumId w:val="26"/>
  </w:num>
  <w:num w:numId="17" w16cid:durableId="1366373409">
    <w:abstractNumId w:val="26"/>
  </w:num>
  <w:num w:numId="18" w16cid:durableId="1580099009">
    <w:abstractNumId w:val="26"/>
  </w:num>
  <w:num w:numId="19" w16cid:durableId="1491021243">
    <w:abstractNumId w:val="31"/>
  </w:num>
  <w:num w:numId="20" w16cid:durableId="1605072205">
    <w:abstractNumId w:val="12"/>
  </w:num>
  <w:num w:numId="21" w16cid:durableId="603271910">
    <w:abstractNumId w:val="28"/>
  </w:num>
  <w:num w:numId="22" w16cid:durableId="1000810420">
    <w:abstractNumId w:val="24"/>
  </w:num>
  <w:num w:numId="23" w16cid:durableId="589698070">
    <w:abstractNumId w:val="30"/>
  </w:num>
  <w:num w:numId="24" w16cid:durableId="1351297969">
    <w:abstractNumId w:val="26"/>
  </w:num>
  <w:num w:numId="25" w16cid:durableId="1588340311">
    <w:abstractNumId w:val="21"/>
  </w:num>
  <w:num w:numId="26" w16cid:durableId="1235362266">
    <w:abstractNumId w:val="11"/>
  </w:num>
  <w:num w:numId="27" w16cid:durableId="394665349">
    <w:abstractNumId w:val="25"/>
  </w:num>
  <w:num w:numId="28" w16cid:durableId="1126966174">
    <w:abstractNumId w:val="18"/>
  </w:num>
  <w:num w:numId="29" w16cid:durableId="997539396">
    <w:abstractNumId w:val="26"/>
  </w:num>
  <w:num w:numId="30" w16cid:durableId="1706830499">
    <w:abstractNumId w:val="15"/>
  </w:num>
  <w:num w:numId="31" w16cid:durableId="1829201678">
    <w:abstractNumId w:val="27"/>
  </w:num>
  <w:num w:numId="32" w16cid:durableId="2066950330">
    <w:abstractNumId w:val="19"/>
  </w:num>
  <w:num w:numId="33" w16cid:durableId="807357418">
    <w:abstractNumId w:val="13"/>
  </w:num>
  <w:num w:numId="34" w16cid:durableId="1389764889">
    <w:abstractNumId w:val="26"/>
  </w:num>
  <w:num w:numId="35" w16cid:durableId="1036543006">
    <w:abstractNumId w:val="20"/>
  </w:num>
  <w:num w:numId="36" w16cid:durableId="2105151495">
    <w:abstractNumId w:val="14"/>
  </w:num>
  <w:num w:numId="37" w16cid:durableId="391852780">
    <w:abstractNumId w:val="29"/>
  </w:num>
  <w:num w:numId="38" w16cid:durableId="1840846503">
    <w:abstractNumId w:val="26"/>
  </w:num>
  <w:num w:numId="39" w16cid:durableId="222066603">
    <w:abstractNumId w:val="26"/>
  </w:num>
  <w:num w:numId="40" w16cid:durableId="1296330411">
    <w:abstractNumId w:val="26"/>
  </w:num>
  <w:num w:numId="41" w16cid:durableId="1415323022">
    <w:abstractNumId w:val="26"/>
  </w:num>
  <w:num w:numId="42" w16cid:durableId="176109799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B"/>
    <w:rsid w:val="00005951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356B"/>
    <w:rsid w:val="00155220"/>
    <w:rsid w:val="001553CC"/>
    <w:rsid w:val="00164875"/>
    <w:rsid w:val="00164B3D"/>
    <w:rsid w:val="00166B52"/>
    <w:rsid w:val="00176F2C"/>
    <w:rsid w:val="0018355F"/>
    <w:rsid w:val="001842D5"/>
    <w:rsid w:val="001925B0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09EB"/>
    <w:rsid w:val="002714DB"/>
    <w:rsid w:val="002861D7"/>
    <w:rsid w:val="00287AB4"/>
    <w:rsid w:val="00293570"/>
    <w:rsid w:val="00294EB4"/>
    <w:rsid w:val="002A7D37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1758"/>
    <w:rsid w:val="0033366A"/>
    <w:rsid w:val="003343C7"/>
    <w:rsid w:val="003379F5"/>
    <w:rsid w:val="00342C18"/>
    <w:rsid w:val="00350F3E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0F0A"/>
    <w:rsid w:val="003E507F"/>
    <w:rsid w:val="003F6ECB"/>
    <w:rsid w:val="00402D34"/>
    <w:rsid w:val="004061F8"/>
    <w:rsid w:val="00413FBD"/>
    <w:rsid w:val="004156CA"/>
    <w:rsid w:val="00424BC4"/>
    <w:rsid w:val="00440A6D"/>
    <w:rsid w:val="0044526A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3C45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5F3958"/>
    <w:rsid w:val="006062BE"/>
    <w:rsid w:val="00611E77"/>
    <w:rsid w:val="00614F67"/>
    <w:rsid w:val="00616050"/>
    <w:rsid w:val="00620F8F"/>
    <w:rsid w:val="00621FA8"/>
    <w:rsid w:val="00625B81"/>
    <w:rsid w:val="00633DDA"/>
    <w:rsid w:val="0065213A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1F17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3409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45265"/>
    <w:rsid w:val="00862297"/>
    <w:rsid w:val="00867829"/>
    <w:rsid w:val="00871E1F"/>
    <w:rsid w:val="0089208F"/>
    <w:rsid w:val="008A2A53"/>
    <w:rsid w:val="008A3FB1"/>
    <w:rsid w:val="008A6341"/>
    <w:rsid w:val="008B7922"/>
    <w:rsid w:val="008C0476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07F98"/>
    <w:rsid w:val="00913C72"/>
    <w:rsid w:val="00925126"/>
    <w:rsid w:val="00926945"/>
    <w:rsid w:val="00933D3E"/>
    <w:rsid w:val="009436C0"/>
    <w:rsid w:val="009527CF"/>
    <w:rsid w:val="00954E7D"/>
    <w:rsid w:val="009553EC"/>
    <w:rsid w:val="00956036"/>
    <w:rsid w:val="00963041"/>
    <w:rsid w:val="00966CF5"/>
    <w:rsid w:val="00967F75"/>
    <w:rsid w:val="009763C9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3B07"/>
    <w:rsid w:val="009E40EB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32DDD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25A0"/>
    <w:rsid w:val="00A93A50"/>
    <w:rsid w:val="00A94649"/>
    <w:rsid w:val="00AB14BF"/>
    <w:rsid w:val="00AB2BDF"/>
    <w:rsid w:val="00AB3A45"/>
    <w:rsid w:val="00AC0E5D"/>
    <w:rsid w:val="00AC2CB8"/>
    <w:rsid w:val="00AD3B10"/>
    <w:rsid w:val="00AD3B57"/>
    <w:rsid w:val="00AE08C3"/>
    <w:rsid w:val="00AE3103"/>
    <w:rsid w:val="00AF1C68"/>
    <w:rsid w:val="00AF7978"/>
    <w:rsid w:val="00B03214"/>
    <w:rsid w:val="00B14208"/>
    <w:rsid w:val="00B16DE0"/>
    <w:rsid w:val="00B20446"/>
    <w:rsid w:val="00B207C2"/>
    <w:rsid w:val="00B2608D"/>
    <w:rsid w:val="00B41243"/>
    <w:rsid w:val="00B41E90"/>
    <w:rsid w:val="00B43078"/>
    <w:rsid w:val="00B51550"/>
    <w:rsid w:val="00B60506"/>
    <w:rsid w:val="00B6060B"/>
    <w:rsid w:val="00B65E9B"/>
    <w:rsid w:val="00B71B0A"/>
    <w:rsid w:val="00B82084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01A50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1CAF"/>
    <w:rsid w:val="00C7518A"/>
    <w:rsid w:val="00C828E9"/>
    <w:rsid w:val="00C861A8"/>
    <w:rsid w:val="00C867AE"/>
    <w:rsid w:val="00C95ABD"/>
    <w:rsid w:val="00CC1BAA"/>
    <w:rsid w:val="00CC2982"/>
    <w:rsid w:val="00CD0717"/>
    <w:rsid w:val="00CD5247"/>
    <w:rsid w:val="00CE6251"/>
    <w:rsid w:val="00D033A9"/>
    <w:rsid w:val="00D03C3D"/>
    <w:rsid w:val="00D06A6D"/>
    <w:rsid w:val="00D17546"/>
    <w:rsid w:val="00D242FD"/>
    <w:rsid w:val="00D36BB4"/>
    <w:rsid w:val="00D402C8"/>
    <w:rsid w:val="00D50EAE"/>
    <w:rsid w:val="00D57626"/>
    <w:rsid w:val="00D61662"/>
    <w:rsid w:val="00D64A7C"/>
    <w:rsid w:val="00D8256E"/>
    <w:rsid w:val="00D9247C"/>
    <w:rsid w:val="00D93C13"/>
    <w:rsid w:val="00D94665"/>
    <w:rsid w:val="00DA0E55"/>
    <w:rsid w:val="00DA23AC"/>
    <w:rsid w:val="00DA4329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7581E"/>
    <w:rsid w:val="00E81A13"/>
    <w:rsid w:val="00E93E58"/>
    <w:rsid w:val="00E9574E"/>
    <w:rsid w:val="00EA3F97"/>
    <w:rsid w:val="00EA4A43"/>
    <w:rsid w:val="00EB1F2D"/>
    <w:rsid w:val="00EB35C4"/>
    <w:rsid w:val="00EB73AF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53FB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A0121"/>
    <w:rsid w:val="00FB29FE"/>
    <w:rsid w:val="00FB67E8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A8555"/>
  <w15:chartTrackingRefBased/>
  <w15:docId w15:val="{8DAE44AA-068E-46A4-9D73-8B903F9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uiPriority w:val="5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15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B43078"/>
    <w:pPr>
      <w:numPr>
        <w:numId w:val="16"/>
      </w:numPr>
      <w:spacing w:before="60" w:after="60"/>
      <w:contextualSpacing w:val="0"/>
    </w:pPr>
    <w:rPr>
      <w:rFonts w:ascii="Aptos" w:hAnsi="Aptos"/>
      <w:lang w:eastAsia="de-CH"/>
    </w:rPr>
  </w:style>
  <w:style w:type="character" w:customStyle="1" w:styleId="5AufzhlungZchn">
    <w:name w:val="5 Aufzählung Zchn"/>
    <w:basedOn w:val="ListenabsatzZchn"/>
    <w:link w:val="5Aufzhlung"/>
    <w:rsid w:val="00B43078"/>
    <w:rPr>
      <w:rFonts w:ascii="Aptos" w:eastAsia="Calibri" w:hAnsi="Aptos" w:cstheme="minorHAnsi"/>
      <w:bCs/>
      <w:color w:val="000000"/>
      <w:sz w:val="20"/>
      <w:szCs w:val="20"/>
      <w:lang w:val="de-CH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B43078"/>
    <w:rPr>
      <w:rFonts w:ascii="Aptos" w:hAnsi="Aptos"/>
    </w:rPr>
  </w:style>
  <w:style w:type="character" w:customStyle="1" w:styleId="4berschriftneuZchn">
    <w:name w:val="4 Überschrift neu Zchn"/>
    <w:basedOn w:val="berschrift2Zchn"/>
    <w:link w:val="4berschriftneu"/>
    <w:rsid w:val="00B43078"/>
    <w:rPr>
      <w:rFonts w:ascii="Aptos" w:eastAsia="Calibri" w:hAnsi="Aptos" w:cstheme="minorHAnsi"/>
      <w:b/>
      <w:color w:val="000000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ieben\OneDrive%20-%20Orange%20Business%20(ex-B&amp;D)\Documents\00_Temp\OBDS%20Template%20CV%202025%20-%20Marco%20Rieben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4B14A1-3848-400B-88F6-F8009B4E7253}">
  <we:reference id="feee82d2-04bc-47c8-95dd-76f4c316cc8c" version="1.1.1.0" store="EXCatalog" storeType="EXCatalog"/>
  <we:alternateReferences>
    <we:reference id="WA104380118" version="1.1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2025 - Marco Rieben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3</cp:revision>
  <cp:lastPrinted>2025-08-07T12:28:00Z</cp:lastPrinted>
  <dcterms:created xsi:type="dcterms:W3CDTF">2025-12-16T13:21:00Z</dcterms:created>
  <dcterms:modified xsi:type="dcterms:W3CDTF">2025-12-17T12:46:00Z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