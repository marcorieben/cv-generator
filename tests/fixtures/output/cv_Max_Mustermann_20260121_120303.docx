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Max Mustermann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Experte für Backend-Entwicklung und Cloud-Architekturen</w:t>
            </w:r>
          </w:p>
        </w:tc>
        <w:tc>
          <w:tcPr>
            <w:tcW w:type="dxa" w:w="299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Kurzprofil</w:t>
      </w:r>
    </w:p>
    <w:p>
      <w:pPr>
        <w:spacing w:before="0" w:after="120"/>
      </w:pPr>
      <w:r>
        <w:rPr>
          <w:rFonts w:ascii="Aptos" w:hAnsi="Aptos"/>
          <w:color w:val="000000"/>
          <w:sz w:val="22"/>
        </w:rPr>
        <w:t>Max verfügt über mehr als 10 Jahre Erfahrung in der Softwareentwicklung mit Fokus auf skalierbare Backend-Systeme und Cloud-native Architekturen. Seine Expertise umfasst die Entwicklung von Microservices, API-Design und DevOps-Praktiken.</w:t>
      </w:r>
    </w:p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Expertise</w:t>
      </w:r>
    </w:p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Projektmethodik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Scrum, Kanban, SAFe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 Stack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Weitere Fähigkeiten / Skills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CI/CD, Terraform, Git, REST APIs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09/2010 - 06/2015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Technische Universität München</w:t>
              <w:br/>
            </w:r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03/2022</w:t>
            </w:r>
          </w:p>
        </w:tc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AWS</w:t>
            </w:r>
          </w:p>
        </w:tc>
        <w:tc>
          <w:tcPr>
            <w:tcW w:type="dxa" w:w="59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AWS Certified Solutions Architect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Sprachkenntnisse 🌐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r>
        <w:br w:type="page"/>
      </w:r>
    </w:p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FinTech AG</w:t>
            </w:r>
          </w:p>
        </w:tc>
      </w:tr>
      <w:tr>
        <w:trPr>
          <w:trHeight w:val="397" w:hRule="atLeast"/>
        </w:trP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01/2023 - heute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Lead Developer</w:t>
            </w:r>
          </w:p>
        </w:tc>
      </w:tr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Architektur und Entwicklung einer Microservices-Plattform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Implementation von CI/CD Pipelines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Team-Lead für 5 Entwickler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Performance-Optimierung der bestehenden Systeme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Technologien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</w:r>
          </w:p>
        </w:tc>
      </w:tr>
    </w:tbl>
    <w:p>
      <w:pPr>
        <w:spacing w:after="480"/>
      </w:pPr>
    </w:p>
    <w:sectPr w:rsidR="005D32CB" w:rsidRPr="0015356B" w:rsidSect="00D64A7C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1435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A35" w14:textId="77777777" w:rsidR="00005951" w:rsidRDefault="00005951" w:rsidP="00B71B0A">
      <w:r>
        <w:separator/>
      </w:r>
    </w:p>
  </w:endnote>
  <w:endnote w:type="continuationSeparator" w:id="0">
    <w:p w14:paraId="4A8639FC" w14:textId="77777777" w:rsidR="00005951" w:rsidRDefault="00005951" w:rsidP="00B71B0A">
      <w:r>
        <w:continuationSeparator/>
      </w:r>
    </w:p>
  </w:endnote>
  <w:endnote w:type="continuationNotice" w:id="1">
    <w:p w14:paraId="24F372BB" w14:textId="77777777" w:rsidR="00005951" w:rsidRDefault="00005951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DDBCC2-D8A4-484B-BF8E-F6EC2052C8B4}"/>
    <w:embedBold r:id="rId2" w:fontKey="{2526D428-EF54-4216-92DF-922D07787B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47DA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30136CC1" wp14:editId="744002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1608207353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95E0" w14:textId="77777777" w:rsidR="00005951" w:rsidRDefault="00005951" w:rsidP="00B71B0A">
      <w:r>
        <w:separator/>
      </w:r>
    </w:p>
  </w:footnote>
  <w:footnote w:type="continuationSeparator" w:id="0">
    <w:p w14:paraId="32FC3422" w14:textId="77777777" w:rsidR="00005951" w:rsidRDefault="00005951" w:rsidP="00B71B0A">
      <w:r>
        <w:continuationSeparator/>
      </w:r>
    </w:p>
  </w:footnote>
  <w:footnote w:type="continuationNotice" w:id="1">
    <w:p w14:paraId="1EB1E136" w14:textId="77777777" w:rsidR="00005951" w:rsidRDefault="00005951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5A1" w14:textId="77777777" w:rsidR="006C5039" w:rsidRDefault="00000000">
    <w:pPr>
      <w:pStyle w:val="Kopfzeile"/>
    </w:pPr>
    <w:r>
      <w:rPr>
        <w:noProof/>
      </w:rPr>
      <w:pict w14:anchorId="515F8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5821EB77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85323CD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D64A7C" w14:paraId="66AF1934" w14:textId="77777777" w:rsidTr="00D64A7C">
      <w:tc>
        <w:tcPr>
          <w:tcW w:w="3209" w:type="dxa"/>
          <w:vAlign w:val="bottom"/>
        </w:tcPr>
        <w:p w14:paraId="6B4752C4" w14:textId="1F198FCF" w:rsidR="00D64A7C" w:rsidRDefault="00D64A7C" w:rsidP="00D64A7C">
          <w:pPr>
            <w:pStyle w:val="4StandardOrange"/>
            <w:ind w:left="-106"/>
            <w:jc w:val="left"/>
            <w:rPr>
              <w:rFonts w:ascii="Aptos" w:hAnsi="Aptos"/>
            </w:rPr>
          </w:pPr>
          <w:r w:rsidRPr="00F623C0">
            <w:rPr>
              <w:rFonts w:ascii="Aptos" w:hAnsi="Aptos"/>
              <w:noProof/>
            </w:rPr>
            <w:drawing>
              <wp:inline distT="0" distB="0" distL="0" distR="0" wp14:anchorId="32AEB8B7" wp14:editId="6262CFD9">
                <wp:extent cx="1699774" cy="369146"/>
                <wp:effectExtent l="0" t="0" r="0" b="0"/>
                <wp:docPr id="1008782162" name="Grafik 3" descr="Ein Bild, das Screenshot, Rechteck, orange, Bernstei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074273" name="Grafik 3" descr="Ein Bild, das Screenshot, Rechteck, orange, Bernstein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84" t="20979" b="210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249" cy="373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9" w:type="dxa"/>
          <w:vAlign w:val="bottom"/>
        </w:tcPr>
        <w:p w14:paraId="2A3F17B9" w14:textId="77777777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</w:p>
      </w:tc>
      <w:tc>
        <w:tcPr>
          <w:tcW w:w="3210" w:type="dxa"/>
          <w:vAlign w:val="bottom"/>
        </w:tcPr>
        <w:p w14:paraId="517DEB0C" w14:textId="527FD844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  <w:r w:rsidRPr="00F623C0">
            <w:rPr>
              <w:rFonts w:ascii="Aptos" w:hAnsi="Aptos"/>
            </w:rPr>
            <w:t>digital.orange-business.com</w:t>
          </w:r>
        </w:p>
      </w:tc>
    </w:tr>
  </w:tbl>
  <w:p w14:paraId="0E18894C" w14:textId="6D3BD331" w:rsidR="008012A2" w:rsidRPr="00F623C0" w:rsidRDefault="008012A2" w:rsidP="00D64A7C">
    <w:pPr>
      <w:pStyle w:val="4StandardOrange"/>
      <w:jc w:val="right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1AF1" w14:textId="77777777" w:rsidR="006C5039" w:rsidRDefault="00000000">
    <w:pPr>
      <w:pStyle w:val="Kopfzeile"/>
    </w:pPr>
    <w:r>
      <w:rPr>
        <w:noProof/>
      </w:rPr>
      <w:pict w14:anchorId="56A8F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C39B4CC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CD9C695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36124"/>
    <w:multiLevelType w:val="multilevel"/>
    <w:tmpl w:val="E5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35D71"/>
    <w:multiLevelType w:val="multilevel"/>
    <w:tmpl w:val="1C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014E5"/>
    <w:multiLevelType w:val="multilevel"/>
    <w:tmpl w:val="9BB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0269B"/>
    <w:multiLevelType w:val="multilevel"/>
    <w:tmpl w:val="9F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72739"/>
    <w:multiLevelType w:val="multilevel"/>
    <w:tmpl w:val="059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1F3A38"/>
    <w:multiLevelType w:val="multilevel"/>
    <w:tmpl w:val="49C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E58EB"/>
    <w:multiLevelType w:val="multilevel"/>
    <w:tmpl w:val="CFC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420E5"/>
    <w:multiLevelType w:val="multilevel"/>
    <w:tmpl w:val="585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BDD"/>
    <w:multiLevelType w:val="multilevel"/>
    <w:tmpl w:val="897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3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54CBD"/>
    <w:multiLevelType w:val="multilevel"/>
    <w:tmpl w:val="53F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1334D"/>
    <w:multiLevelType w:val="multilevel"/>
    <w:tmpl w:val="95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65B82"/>
    <w:multiLevelType w:val="hybridMultilevel"/>
    <w:tmpl w:val="8732EDD2"/>
    <w:lvl w:ilvl="0" w:tplc="47D890D4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447D4"/>
    <w:multiLevelType w:val="multilevel"/>
    <w:tmpl w:val="84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8370B"/>
    <w:multiLevelType w:val="multilevel"/>
    <w:tmpl w:val="9FA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C5C62"/>
    <w:multiLevelType w:val="multilevel"/>
    <w:tmpl w:val="BC5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E745D"/>
    <w:multiLevelType w:val="multilevel"/>
    <w:tmpl w:val="D34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5707E"/>
    <w:multiLevelType w:val="multilevel"/>
    <w:tmpl w:val="BF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646619">
    <w:abstractNumId w:val="22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3"/>
  </w:num>
  <w:num w:numId="5" w16cid:durableId="1437867523">
    <w:abstractNumId w:val="10"/>
  </w:num>
  <w:num w:numId="6" w16cid:durableId="408309033">
    <w:abstractNumId w:val="17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99373714">
    <w:abstractNumId w:val="16"/>
  </w:num>
  <w:num w:numId="16" w16cid:durableId="1642729825">
    <w:abstractNumId w:val="26"/>
  </w:num>
  <w:num w:numId="17" w16cid:durableId="1366373409">
    <w:abstractNumId w:val="26"/>
  </w:num>
  <w:num w:numId="18" w16cid:durableId="1580099009">
    <w:abstractNumId w:val="26"/>
  </w:num>
  <w:num w:numId="19" w16cid:durableId="1491021243">
    <w:abstractNumId w:val="31"/>
  </w:num>
  <w:num w:numId="20" w16cid:durableId="1605072205">
    <w:abstractNumId w:val="12"/>
  </w:num>
  <w:num w:numId="21" w16cid:durableId="603271910">
    <w:abstractNumId w:val="28"/>
  </w:num>
  <w:num w:numId="22" w16cid:durableId="1000810420">
    <w:abstractNumId w:val="24"/>
  </w:num>
  <w:num w:numId="23" w16cid:durableId="589698070">
    <w:abstractNumId w:val="30"/>
  </w:num>
  <w:num w:numId="24" w16cid:durableId="1351297969">
    <w:abstractNumId w:val="26"/>
  </w:num>
  <w:num w:numId="25" w16cid:durableId="1588340311">
    <w:abstractNumId w:val="21"/>
  </w:num>
  <w:num w:numId="26" w16cid:durableId="1235362266">
    <w:abstractNumId w:val="11"/>
  </w:num>
  <w:num w:numId="27" w16cid:durableId="394665349">
    <w:abstractNumId w:val="25"/>
  </w:num>
  <w:num w:numId="28" w16cid:durableId="1126966174">
    <w:abstractNumId w:val="18"/>
  </w:num>
  <w:num w:numId="29" w16cid:durableId="997539396">
    <w:abstractNumId w:val="26"/>
  </w:num>
  <w:num w:numId="30" w16cid:durableId="1706830499">
    <w:abstractNumId w:val="15"/>
  </w:num>
  <w:num w:numId="31" w16cid:durableId="1829201678">
    <w:abstractNumId w:val="27"/>
  </w:num>
  <w:num w:numId="32" w16cid:durableId="2066950330">
    <w:abstractNumId w:val="19"/>
  </w:num>
  <w:num w:numId="33" w16cid:durableId="807357418">
    <w:abstractNumId w:val="13"/>
  </w:num>
  <w:num w:numId="34" w16cid:durableId="1389764889">
    <w:abstractNumId w:val="26"/>
  </w:num>
  <w:num w:numId="35" w16cid:durableId="1036543006">
    <w:abstractNumId w:val="20"/>
  </w:num>
  <w:num w:numId="36" w16cid:durableId="2105151495">
    <w:abstractNumId w:val="14"/>
  </w:num>
  <w:num w:numId="37" w16cid:durableId="391852780">
    <w:abstractNumId w:val="29"/>
  </w:num>
  <w:num w:numId="38" w16cid:durableId="1840846503">
    <w:abstractNumId w:val="26"/>
  </w:num>
  <w:num w:numId="39" w16cid:durableId="222066603">
    <w:abstractNumId w:val="26"/>
  </w:num>
  <w:num w:numId="40" w16cid:durableId="1296330411">
    <w:abstractNumId w:val="26"/>
  </w:num>
  <w:num w:numId="41" w16cid:durableId="1415323022">
    <w:abstractNumId w:val="26"/>
  </w:num>
  <w:num w:numId="42" w16cid:durableId="176109799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B"/>
    <w:rsid w:val="00005951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356B"/>
    <w:rsid w:val="00155220"/>
    <w:rsid w:val="001553CC"/>
    <w:rsid w:val="00164875"/>
    <w:rsid w:val="00164B3D"/>
    <w:rsid w:val="00166B52"/>
    <w:rsid w:val="00176F2C"/>
    <w:rsid w:val="0018355F"/>
    <w:rsid w:val="001842D5"/>
    <w:rsid w:val="001925B0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09EB"/>
    <w:rsid w:val="002714DB"/>
    <w:rsid w:val="002861D7"/>
    <w:rsid w:val="00287AB4"/>
    <w:rsid w:val="00293570"/>
    <w:rsid w:val="00294EB4"/>
    <w:rsid w:val="002A7D37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1758"/>
    <w:rsid w:val="0033366A"/>
    <w:rsid w:val="003343C7"/>
    <w:rsid w:val="003379F5"/>
    <w:rsid w:val="00342C18"/>
    <w:rsid w:val="00350F3E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0F0A"/>
    <w:rsid w:val="003E507F"/>
    <w:rsid w:val="003F6ECB"/>
    <w:rsid w:val="00402D34"/>
    <w:rsid w:val="004061F8"/>
    <w:rsid w:val="00413FBD"/>
    <w:rsid w:val="004156CA"/>
    <w:rsid w:val="00424BC4"/>
    <w:rsid w:val="00440A6D"/>
    <w:rsid w:val="0044526A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3C45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5F3958"/>
    <w:rsid w:val="006062BE"/>
    <w:rsid w:val="00611E77"/>
    <w:rsid w:val="00614F67"/>
    <w:rsid w:val="00616050"/>
    <w:rsid w:val="00620F8F"/>
    <w:rsid w:val="00621FA8"/>
    <w:rsid w:val="00625B81"/>
    <w:rsid w:val="00633DDA"/>
    <w:rsid w:val="0065213A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1F17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3409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45265"/>
    <w:rsid w:val="00862297"/>
    <w:rsid w:val="00867829"/>
    <w:rsid w:val="00871E1F"/>
    <w:rsid w:val="0089208F"/>
    <w:rsid w:val="008A2A53"/>
    <w:rsid w:val="008A3FB1"/>
    <w:rsid w:val="008A6341"/>
    <w:rsid w:val="008B7922"/>
    <w:rsid w:val="008C0476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07F98"/>
    <w:rsid w:val="00913C72"/>
    <w:rsid w:val="00925126"/>
    <w:rsid w:val="00926945"/>
    <w:rsid w:val="00933D3E"/>
    <w:rsid w:val="009436C0"/>
    <w:rsid w:val="009527CF"/>
    <w:rsid w:val="00954E7D"/>
    <w:rsid w:val="009553EC"/>
    <w:rsid w:val="00956036"/>
    <w:rsid w:val="00963041"/>
    <w:rsid w:val="00966CF5"/>
    <w:rsid w:val="00967F75"/>
    <w:rsid w:val="009763C9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3B07"/>
    <w:rsid w:val="009E40EB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32DDD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25A0"/>
    <w:rsid w:val="00A93A50"/>
    <w:rsid w:val="00A94649"/>
    <w:rsid w:val="00AB14BF"/>
    <w:rsid w:val="00AB2BDF"/>
    <w:rsid w:val="00AB3A45"/>
    <w:rsid w:val="00AC0E5D"/>
    <w:rsid w:val="00AC2CB8"/>
    <w:rsid w:val="00AD3B10"/>
    <w:rsid w:val="00AD3B57"/>
    <w:rsid w:val="00AE08C3"/>
    <w:rsid w:val="00AE3103"/>
    <w:rsid w:val="00AF1C68"/>
    <w:rsid w:val="00AF7978"/>
    <w:rsid w:val="00B03214"/>
    <w:rsid w:val="00B14208"/>
    <w:rsid w:val="00B16DE0"/>
    <w:rsid w:val="00B20446"/>
    <w:rsid w:val="00B207C2"/>
    <w:rsid w:val="00B2608D"/>
    <w:rsid w:val="00B41243"/>
    <w:rsid w:val="00B41E90"/>
    <w:rsid w:val="00B43078"/>
    <w:rsid w:val="00B51550"/>
    <w:rsid w:val="00B60506"/>
    <w:rsid w:val="00B6060B"/>
    <w:rsid w:val="00B65E9B"/>
    <w:rsid w:val="00B71B0A"/>
    <w:rsid w:val="00B82084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01A50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1CAF"/>
    <w:rsid w:val="00C7518A"/>
    <w:rsid w:val="00C828E9"/>
    <w:rsid w:val="00C861A8"/>
    <w:rsid w:val="00C867AE"/>
    <w:rsid w:val="00C95ABD"/>
    <w:rsid w:val="00CC1BAA"/>
    <w:rsid w:val="00CC2982"/>
    <w:rsid w:val="00CD0717"/>
    <w:rsid w:val="00CD5247"/>
    <w:rsid w:val="00CE6251"/>
    <w:rsid w:val="00D033A9"/>
    <w:rsid w:val="00D03C3D"/>
    <w:rsid w:val="00D06A6D"/>
    <w:rsid w:val="00D17546"/>
    <w:rsid w:val="00D242FD"/>
    <w:rsid w:val="00D36BB4"/>
    <w:rsid w:val="00D402C8"/>
    <w:rsid w:val="00D50EAE"/>
    <w:rsid w:val="00D57626"/>
    <w:rsid w:val="00D61662"/>
    <w:rsid w:val="00D64A7C"/>
    <w:rsid w:val="00D8256E"/>
    <w:rsid w:val="00D9247C"/>
    <w:rsid w:val="00D93C13"/>
    <w:rsid w:val="00D94665"/>
    <w:rsid w:val="00DA0E55"/>
    <w:rsid w:val="00DA23AC"/>
    <w:rsid w:val="00DA4329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7581E"/>
    <w:rsid w:val="00E81A13"/>
    <w:rsid w:val="00E93E58"/>
    <w:rsid w:val="00E9574E"/>
    <w:rsid w:val="00EA3F97"/>
    <w:rsid w:val="00EA4A43"/>
    <w:rsid w:val="00EB1F2D"/>
    <w:rsid w:val="00EB35C4"/>
    <w:rsid w:val="00EB73AF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53FB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A0121"/>
    <w:rsid w:val="00FB29FE"/>
    <w:rsid w:val="00FB67E8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A8555"/>
  <w15:chartTrackingRefBased/>
  <w15:docId w15:val="{8DAE44AA-068E-46A4-9D73-8B903F9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uiPriority w:val="5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15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B43078"/>
    <w:pPr>
      <w:numPr>
        <w:numId w:val="16"/>
      </w:numPr>
      <w:spacing w:before="60" w:after="60"/>
      <w:contextualSpacing w:val="0"/>
    </w:pPr>
    <w:rPr>
      <w:rFonts w:ascii="Aptos" w:hAnsi="Aptos"/>
      <w:lang w:eastAsia="de-CH"/>
    </w:rPr>
  </w:style>
  <w:style w:type="character" w:customStyle="1" w:styleId="5AufzhlungZchn">
    <w:name w:val="5 Aufzählung Zchn"/>
    <w:basedOn w:val="ListenabsatzZchn"/>
    <w:link w:val="5Aufzhlung"/>
    <w:rsid w:val="00B43078"/>
    <w:rPr>
      <w:rFonts w:ascii="Aptos" w:eastAsia="Calibri" w:hAnsi="Aptos" w:cstheme="minorHAnsi"/>
      <w:bCs/>
      <w:color w:val="000000"/>
      <w:sz w:val="20"/>
      <w:szCs w:val="20"/>
      <w:lang w:val="de-CH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B43078"/>
    <w:rPr>
      <w:rFonts w:ascii="Aptos" w:hAnsi="Aptos"/>
    </w:rPr>
  </w:style>
  <w:style w:type="character" w:customStyle="1" w:styleId="4berschriftneuZchn">
    <w:name w:val="4 Überschrift neu Zchn"/>
    <w:basedOn w:val="berschrift2Zchn"/>
    <w:link w:val="4berschriftneu"/>
    <w:rsid w:val="00B43078"/>
    <w:rPr>
      <w:rFonts w:ascii="Aptos" w:eastAsia="Calibri" w:hAnsi="Aptos" w:cstheme="minorHAnsi"/>
      <w:b/>
      <w:color w:val="000000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ieben\OneDrive%20-%20Orange%20Business%20(ex-B&amp;D)\Documents\00_Temp\OBDS%20Template%20CV%202025%20-%20Marco%20Rieben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4B14A1-3848-400B-88F6-F8009B4E7253}">
  <we:reference id="feee82d2-04bc-47c8-95dd-76f4c316cc8c" version="1.1.1.0" store="EXCatalog" storeType="EXCatalog"/>
  <we:alternateReferences>
    <we:reference id="WA104380118" version="1.1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2025 - Marco Rieben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3</cp:revision>
  <cp:lastPrinted>2025-08-07T12:28:00Z</cp:lastPrinted>
  <dcterms:created xsi:type="dcterms:W3CDTF">2025-12-16T13:21:00Z</dcterms:created>
  <dcterms:modified xsi:type="dcterms:W3CDTF">2025-12-17T12:46:00Z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